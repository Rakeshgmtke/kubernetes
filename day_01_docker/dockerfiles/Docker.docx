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C91D0" w14:textId="141E7BB5" w:rsidR="00275260" w:rsidRPr="00987BC4" w:rsidRDefault="00F74541" w:rsidP="00AA3B0D">
      <w:pPr>
        <w:pStyle w:val="Heading1"/>
        <w:ind w:left="2880" w:firstLine="720"/>
        <w:jc w:val="left"/>
        <w:rPr>
          <w:color w:val="3C76A6" w:themeColor="accent5"/>
          <w:sz w:val="44"/>
          <w:szCs w:val="44"/>
          <w:u w:val="single"/>
        </w:rPr>
      </w:pPr>
      <w:r w:rsidRPr="00987BC4">
        <w:rPr>
          <w:color w:val="3C76A6" w:themeColor="accent5"/>
          <w:sz w:val="44"/>
          <w:szCs w:val="44"/>
          <w:u w:val="single"/>
        </w:rPr>
        <w:t xml:space="preserve">Docker 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5F35E4B3" w14:textId="24DB1C08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A7DE2FF" w14:textId="0F672A97" w:rsidR="00F74541" w:rsidRPr="009F707F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</w:rPr>
      </w:pPr>
      <w:r w:rsidRPr="009F707F">
        <w:rPr>
          <w:rFonts w:ascii="Segoe UI" w:hAnsi="Segoe UI" w:cs="Segoe UI"/>
          <w:color w:val="3C76A6" w:themeColor="accent5"/>
        </w:rPr>
        <w:t xml:space="preserve">Pre-requisites: </w:t>
      </w:r>
    </w:p>
    <w:p w14:paraId="03D9A219" w14:textId="77777777" w:rsidR="009F707F" w:rsidRPr="009F707F" w:rsidRDefault="009F707F" w:rsidP="00F74541">
      <w:pPr>
        <w:pStyle w:val="Heading1"/>
        <w:jc w:val="left"/>
        <w:rPr>
          <w:rFonts w:ascii="Segoe UI" w:hAnsi="Segoe UI" w:cs="Segoe UI"/>
          <w:color w:val="3C76A6" w:themeColor="accent5"/>
          <w:sz w:val="28"/>
          <w:szCs w:val="28"/>
        </w:rPr>
      </w:pPr>
    </w:p>
    <w:p w14:paraId="7B633FFF" w14:textId="09E01373" w:rsidR="00F74541" w:rsidRP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bookmarkStart w:id="0" w:name="_Hlk37008800"/>
      <w:proofErr w:type="spellStart"/>
      <w:r w:rsidRPr="009F707F">
        <w:rPr>
          <w:rFonts w:ascii="Segoe UI" w:hAnsi="Segoe UI" w:cs="Segoe UI"/>
          <w:color w:val="3C76A6" w:themeColor="accent5"/>
          <w:sz w:val="24"/>
          <w:szCs w:val="24"/>
        </w:rPr>
        <w:t>D</w:t>
      </w:r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>ockerhub</w:t>
      </w:r>
      <w:proofErr w:type="spellEnd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  <w:bookmarkEnd w:id="0"/>
      <w:r w:rsidR="00F74541"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</w:p>
    <w:p w14:paraId="43421D77" w14:textId="0C4E0DD3" w:rsidR="00A22769" w:rsidRDefault="00A22769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Visit </w:t>
      </w:r>
      <w:hyperlink r:id="rId12" w:history="1">
        <w:r w:rsidRPr="00E22B9B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https://hub.docker.com/</w:t>
        </w:r>
      </w:hyperlink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and sign up for a new account.</w:t>
      </w:r>
    </w:p>
    <w:p w14:paraId="6598D047" w14:textId="77777777" w:rsidR="00F20945" w:rsidRDefault="00F20945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4D2176" w14:textId="3AA3218F" w:rsidR="00F20945" w:rsidRDefault="00BB4CCE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>
        <w:rPr>
          <w:rFonts w:ascii="Segoe UI" w:hAnsi="Segoe UI" w:cs="Segoe UI"/>
          <w:color w:val="3C76A6" w:themeColor="accent5"/>
          <w:sz w:val="24"/>
          <w:szCs w:val="24"/>
        </w:rPr>
        <w:t>Git</w:t>
      </w:r>
      <w:r w:rsidRPr="009F707F">
        <w:rPr>
          <w:rFonts w:ascii="Segoe UI" w:hAnsi="Segoe UI" w:cs="Segoe UI"/>
          <w:color w:val="3C76A6" w:themeColor="accent5"/>
          <w:sz w:val="24"/>
          <w:szCs w:val="24"/>
        </w:rPr>
        <w:t>hub</w:t>
      </w:r>
      <w:proofErr w:type="spellEnd"/>
      <w:r w:rsidRPr="009F707F">
        <w:rPr>
          <w:rFonts w:ascii="Segoe UI" w:hAnsi="Segoe UI" w:cs="Segoe UI"/>
          <w:color w:val="3C76A6" w:themeColor="accent5"/>
          <w:sz w:val="24"/>
          <w:szCs w:val="24"/>
        </w:rPr>
        <w:t xml:space="preserve"> account</w:t>
      </w:r>
    </w:p>
    <w:p w14:paraId="3577886E" w14:textId="03BF8EB7" w:rsidR="00C86484" w:rsidRPr="00F74541" w:rsidRDefault="00C86484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https://github.com/</w:t>
      </w: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5588F8" w14:textId="57E1C31E" w:rsidR="002A7213" w:rsidRDefault="00410A9A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410A9A">
        <w:rPr>
          <w:rFonts w:ascii="Segoe UI" w:hAnsi="Segoe UI" w:cs="Segoe UI"/>
          <w:color w:val="3C76A6" w:themeColor="accent5"/>
          <w:sz w:val="24"/>
          <w:szCs w:val="24"/>
        </w:rPr>
        <w:t>AWS</w:t>
      </w:r>
      <w:r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r w:rsidR="002A7213">
        <w:rPr>
          <w:rFonts w:ascii="Segoe UI" w:hAnsi="Segoe UI" w:cs="Segoe UI"/>
          <w:color w:val="3C76A6" w:themeColor="accent5"/>
          <w:sz w:val="24"/>
          <w:szCs w:val="24"/>
        </w:rPr>
        <w:t xml:space="preserve">EC2 Instance </w:t>
      </w:r>
    </w:p>
    <w:p w14:paraId="4C90E839" w14:textId="0B074C2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SSH using your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Public DNS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3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-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xx</w:t>
        </w:r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342725D4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230CA303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6396324C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"mymail@</w:t>
      </w:r>
      <w:r w:rsidR="00AF547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email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.com"</w:t>
      </w:r>
    </w:p>
    <w:p w14:paraId="5B1FA7DD" w14:textId="1F06ABE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 git user name"</w:t>
      </w:r>
    </w:p>
    <w:p w14:paraId="1C3A3B53" w14:textId="77777777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cd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67B8C2B6" w14:textId="50D267D4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2E60B48" w14:textId="1A6E1714" w:rsidR="00ED6316" w:rsidRDefault="00ED6316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sz w:val="22"/>
          <w:szCs w:val="22"/>
        </w:rPr>
        <w:br w:type="page"/>
      </w:r>
    </w:p>
    <w:p w14:paraId="0C780BB9" w14:textId="7466672F" w:rsidR="00B61C25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917202" w14:textId="5D713E72" w:rsidR="00ED6316" w:rsidRDefault="00ED631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E977F7" w14:textId="4EB7A48C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Installation</w:t>
      </w:r>
    </w:p>
    <w:p w14:paraId="1B45C452" w14:textId="6DF259FA" w:rsidR="00ED6316" w:rsidRPr="00EB1D97" w:rsidRDefault="00ED631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CFF16C2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login as: ec2-user</w:t>
      </w:r>
    </w:p>
    <w:p w14:paraId="2118DEC7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274B03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[ec2-user@ip-xx-xx-xx-xx </w:t>
      </w:r>
      <w:proofErr w:type="gram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4875A04F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93D7F4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update -y</w:t>
      </w:r>
    </w:p>
    <w:p w14:paraId="39D0A301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yum install -y docker </w:t>
      </w:r>
    </w:p>
    <w:p w14:paraId="140A1E67" w14:textId="7B620A71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B378B08" w14:textId="62489D83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</w:t>
      </w:r>
    </w:p>
    <w:p w14:paraId="16CF9A16" w14:textId="3556FC4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2BF1DF62" w14:textId="77777777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Installed:</w:t>
      </w:r>
    </w:p>
    <w:p w14:paraId="651847A4" w14:textId="5FD8EC63" w:rsidR="003752B9" w:rsidRPr="00322F78" w:rsidRDefault="003752B9" w:rsidP="003752B9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docker.x86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…</w:t>
      </w:r>
    </w:p>
    <w:p w14:paraId="052A7FD5" w14:textId="1FF188CE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1019FD76" w14:textId="41A32F82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Dependency Installed:</w:t>
      </w:r>
    </w:p>
    <w:p w14:paraId="2C626B24" w14:textId="7427502D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proofErr w:type="spellStart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Containerd</w:t>
      </w:r>
      <w:proofErr w:type="spellEnd"/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libcgroup.x86_64</w:t>
      </w:r>
    </w:p>
    <w:p w14:paraId="3F8CCE07" w14:textId="66526077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  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runc.x86_64</w:t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ab/>
      </w: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pigz.x86_64</w:t>
      </w:r>
    </w:p>
    <w:p w14:paraId="1B75EFAD" w14:textId="31DC7CE1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</w:p>
    <w:p w14:paraId="72AF8B5E" w14:textId="7645AE16" w:rsidR="003752B9" w:rsidRPr="00322F78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Complete!</w:t>
      </w:r>
    </w:p>
    <w:p w14:paraId="47FACB9C" w14:textId="3DBAC17D" w:rsidR="003752B9" w:rsidRDefault="003752B9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09DB76B" w14:textId="7D9269FF" w:rsidR="00322F78" w:rsidRDefault="00322F78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4F94B94" w14:textId="4413F111" w:rsidR="00322F78" w:rsidRPr="00322F78" w:rsidRDefault="00322F78" w:rsidP="005636D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322F78">
        <w:rPr>
          <w:rFonts w:ascii="Segoe UI" w:hAnsi="Segoe UI" w:cs="Segoe UI"/>
          <w:color w:val="3C76A6" w:themeColor="accent5"/>
          <w:sz w:val="22"/>
          <w:szCs w:val="22"/>
        </w:rPr>
        <w:t xml:space="preserve">Start </w:t>
      </w:r>
      <w:r w:rsidR="006D5420">
        <w:rPr>
          <w:rFonts w:ascii="Segoe UI" w:hAnsi="Segoe UI" w:cs="Segoe UI"/>
          <w:color w:val="3C76A6" w:themeColor="accent5"/>
          <w:sz w:val="22"/>
          <w:szCs w:val="22"/>
        </w:rPr>
        <w:t xml:space="preserve">and Enable </w:t>
      </w:r>
      <w:r w:rsidRPr="00322F78">
        <w:rPr>
          <w:rFonts w:ascii="Segoe UI" w:hAnsi="Segoe UI" w:cs="Segoe UI"/>
          <w:color w:val="3C76A6" w:themeColor="accent5"/>
          <w:sz w:val="22"/>
          <w:szCs w:val="22"/>
        </w:rPr>
        <w:t>the docker service</w:t>
      </w:r>
    </w:p>
    <w:p w14:paraId="603E3CE8" w14:textId="77777777" w:rsidR="009F67ED" w:rsidRPr="005636D7" w:rsidRDefault="009F67ED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33D225E" w14:textId="50F7D179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start</w:t>
      </w:r>
    </w:p>
    <w:p w14:paraId="7DACD65C" w14:textId="77777777" w:rsidR="003752B9" w:rsidRDefault="003752B9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6356449" w14:textId="4219FDA6" w:rsidR="00F9236B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service docker status </w:t>
      </w:r>
    </w:p>
    <w:p w14:paraId="7A2491C2" w14:textId="77777777" w:rsidR="00F26844" w:rsidRDefault="00F26844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CB726F" w14:textId="77777777" w:rsidR="00F9236B" w:rsidRPr="00322F78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Make sure the service is Active: active (running)</w:t>
      </w:r>
    </w:p>
    <w:p w14:paraId="3CC83CA6" w14:textId="77777777" w:rsidR="00F9236B" w:rsidRPr="005636D7" w:rsidRDefault="00F9236B" w:rsidP="00F9236B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5C5EE5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usermod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-G docker ec2-user</w:t>
      </w:r>
    </w:p>
    <w:p w14:paraId="0AB63623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systemctl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enable docker</w:t>
      </w:r>
    </w:p>
    <w:p w14:paraId="4C270C48" w14:textId="110F1368" w:rsid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A6829D1" w14:textId="59E4A91A" w:rsidR="005636D7" w:rsidRPr="00322F78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Run the following command to activate the changes to groups:</w:t>
      </w:r>
    </w:p>
    <w:p w14:paraId="608FC19A" w14:textId="77777777" w:rsidR="005636D7" w:rsidRPr="005636D7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F7617E9" w14:textId="5F5BABD9" w:rsidR="00ED6316" w:rsidRDefault="005636D7" w:rsidP="005636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$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newgrp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docker</w:t>
      </w:r>
    </w:p>
    <w:p w14:paraId="753B3AA8" w14:textId="7B9A37E9" w:rsidR="0058540B" w:rsidRPr="00F74541" w:rsidRDefault="0058540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hello-world</w:t>
      </w:r>
    </w:p>
    <w:p w14:paraId="3612B169" w14:textId="47CC673D" w:rsidR="00F74541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447DA13A" w14:textId="7722E17F" w:rsidR="00973B09" w:rsidRPr="00322F78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322F78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Expected output:  Hello world message from the application.</w:t>
      </w:r>
    </w:p>
    <w:p w14:paraId="521239F1" w14:textId="4475A533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4A67FC4" w14:textId="64490C8A" w:rsidR="00D9252A" w:rsidRDefault="00D9252A">
      <w:pPr>
        <w:rPr>
          <w:rFonts w:ascii="Segoe UI" w:hAnsi="Segoe UI" w:cs="Segoe UI"/>
          <w:color w:val="FF0000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br w:type="page"/>
      </w:r>
    </w:p>
    <w:p w14:paraId="6172E59E" w14:textId="77777777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02D7A90" w14:textId="2B6391D1" w:rsidR="00973B09" w:rsidRPr="00EB1D97" w:rsidRDefault="00973B09" w:rsidP="00973B0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Docker Commands</w:t>
      </w:r>
    </w:p>
    <w:p w14:paraId="4518FDDF" w14:textId="66F25DCD" w:rsidR="00973B09" w:rsidRDefault="00973B0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B056832" w14:textId="2450FDC5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image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s          List all local images </w:t>
      </w:r>
    </w:p>
    <w:p w14:paraId="4F8DDB1B" w14:textId="5F92696F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all running containers</w:t>
      </w:r>
    </w:p>
    <w:p w14:paraId="0EE3B818" w14:textId="7F5851FD" w:rsidR="00F7238A" w:rsidRDefault="00F7238A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ls </w:t>
      </w:r>
      <w:r w:rsidRPr="00F7238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containers</w:t>
      </w:r>
    </w:p>
    <w:p w14:paraId="071D1157" w14:textId="328ABC7B" w:rsidR="005F78A7" w:rsidRDefault="005F78A7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List all running and stopped containers</w:t>
      </w:r>
    </w:p>
    <w:p w14:paraId="280F9FC4" w14:textId="14F67FB4" w:rsidR="005F78A7" w:rsidRPr="00F74541" w:rsidRDefault="005F78A7" w:rsidP="005F78A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B81651E" w14:textId="79BCD8D4" w:rsidR="00BF74A6" w:rsidRDefault="00BF74A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87B2599" w14:textId="0BB85976" w:rsidR="00303D34" w:rsidRDefault="00303D34" w:rsidP="00303D34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start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start a container</w:t>
      </w:r>
    </w:p>
    <w:p w14:paraId="44A8694E" w14:textId="52F6C280" w:rsidR="00BF74A6" w:rsidRDefault="00BF74A6" w:rsidP="00BF74A6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stop &lt;container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stop a running container with the passed in container id</w:t>
      </w:r>
    </w:p>
    <w:p w14:paraId="0835F8DB" w14:textId="3C48A09E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</w:t>
      </w:r>
      <w:r w:rsidR="003C33A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 container</w:t>
      </w:r>
    </w:p>
    <w:p w14:paraId="4946B087" w14:textId="7D873CBE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&lt;container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remove a container forcefully</w:t>
      </w:r>
    </w:p>
    <w:p w14:paraId="437400EF" w14:textId="77777777" w:rsidR="001E19B4" w:rsidRDefault="001E19B4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E318FEA" w14:textId="62313EA4" w:rsidR="003C33AF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To remove an image</w:t>
      </w:r>
    </w:p>
    <w:p w14:paraId="163CFB10" w14:textId="570A7E02" w:rsidR="00C87048" w:rsidRDefault="00C87048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</w:t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id,…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To remove images </w:t>
      </w:r>
      <w:r w:rsidR="00D1425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passed as “,” separated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4B73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list</w:t>
      </w:r>
    </w:p>
    <w:p w14:paraId="28206256" w14:textId="668AF32A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&lt;image id&gt; -f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remove an image forcefully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6D7DFCFD" w14:textId="236205F1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28ABF1A" w14:textId="77777777" w:rsidR="004548CD" w:rsidRDefault="004548CD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4460EF" w14:textId="137640F8" w:rsidR="008456C5" w:rsidRPr="00EB1D97" w:rsidRDefault="00C552AE" w:rsidP="008456C5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</w:t>
      </w:r>
      <w:r w:rsidR="008456C5" w:rsidRPr="00EB1D97">
        <w:rPr>
          <w:rFonts w:ascii="Segoe UI" w:hAnsi="Segoe UI" w:cs="Segoe UI"/>
          <w:color w:val="3C76A6" w:themeColor="accent5"/>
          <w:sz w:val="24"/>
          <w:szCs w:val="24"/>
        </w:rPr>
        <w:t>Nginx webserver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as container</w:t>
      </w:r>
    </w:p>
    <w:p w14:paraId="0A34A902" w14:textId="77777777" w:rsidR="008456C5" w:rsidRDefault="008456C5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449AC31" w14:textId="1D5BC8CC" w:rsidR="008456C5" w:rsidRPr="00F74541" w:rsidRDefault="008456C5" w:rsidP="008456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run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1DC093C3" w14:textId="4B96B54D" w:rsidR="009D1193" w:rsidRDefault="009D1193" w:rsidP="009D119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85E3687" w14:textId="4FCFCBF5" w:rsidR="00BF74A6" w:rsidRPr="00966C74" w:rsidRDefault="00C552AE" w:rsidP="00966C74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r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Try to access the below link using the external IP and port 80 and it </w:t>
      </w:r>
      <w:r w:rsidR="00A3125D" w:rsidRPr="00966C74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won’t be accessible.</w:t>
      </w:r>
    </w:p>
    <w:p w14:paraId="5264C7A2" w14:textId="6AF7C961" w:rsidR="00A3125D" w:rsidRPr="00966C74" w:rsidRDefault="00586675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  <w:highlight w:val="yellow"/>
        </w:rPr>
      </w:pPr>
      <w:hyperlink w:history="1">
        <w:r w:rsidRPr="00966C74">
          <w:rPr>
            <w:rFonts w:ascii="Segoe UI" w:hAnsi="Segoe UI" w:cs="Segoe UI"/>
            <w:b w:val="0"/>
            <w:bCs w:val="0"/>
            <w:sz w:val="22"/>
            <w:szCs w:val="22"/>
            <w:highlight w:val="yellow"/>
          </w:rPr>
          <w:t>http://&lt;Public IP&gt;:80</w:t>
        </w:r>
      </w:hyperlink>
    </w:p>
    <w:p w14:paraId="79572143" w14:textId="4C7CB5C5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756232D" w14:textId="3B6646DC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container</w:t>
      </w:r>
      <w:r w:rsidR="00966C74">
        <w:rPr>
          <w:rFonts w:ascii="Segoe UI" w:hAnsi="Segoe UI" w:cs="Segoe UI"/>
          <w:b w:val="0"/>
          <w:bCs w:val="0"/>
          <w:color w:val="FF0000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as isolated sandboxed environment. In order to access the port from outside of the container, we need to map the port to </w:t>
      </w:r>
      <w:r w:rsidR="00B3473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host port.</w:t>
      </w:r>
      <w:r w:rsidR="00DE169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This is done by passing port number as argument.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Execute the run command by mapping the port as below </w:t>
      </w:r>
    </w:p>
    <w:p w14:paraId="3CD17C34" w14:textId="0E832B17" w:rsidR="00C552AE" w:rsidRDefault="00C552A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8F4BA5B" w14:textId="13658164" w:rsidR="00A3125D" w:rsidRPr="00F74541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run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-p 8000:80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21CF62B8" w14:textId="77777777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093F667" w14:textId="52D58AB0" w:rsidR="00A3125D" w:rsidRDefault="00A3125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Access the link </w:t>
      </w:r>
      <w:hyperlink w:history="1"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http://&lt;</w:t>
        </w:r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Public IP</w:t>
        </w:r>
        <w:r w:rsidR="004C443F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&gt;:8000</w:t>
        </w:r>
      </w:hyperlink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from browser and we should see the Nginx landing page.</w:t>
      </w:r>
    </w:p>
    <w:p w14:paraId="7C27FD4F" w14:textId="252DCA8B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8D86097" w14:textId="6A20DEB5" w:rsidR="00945EAD" w:rsidRPr="00EB1D97" w:rsidRDefault="00945EAD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Search Images from docker</w:t>
      </w:r>
    </w:p>
    <w:p w14:paraId="68C0004C" w14:textId="77777777" w:rsidR="00945EAD" w:rsidRDefault="00945EAD" w:rsidP="00A3125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76C35AB" w14:textId="368FA3E6" w:rsidR="00945EAD" w:rsidRDefault="00945EAD" w:rsidP="00945EA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search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earch all image </w:t>
      </w:r>
      <w:r w:rsidR="00A35D0B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matching the key word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</w:t>
      </w:r>
    </w:p>
    <w:p w14:paraId="35BB49AE" w14:textId="4DF67922" w:rsidR="00A3125D" w:rsidRDefault="00A3125D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391DB6E" w14:textId="0F7AB07C" w:rsidR="00C22226" w:rsidRPr="00EB1D97" w:rsidRDefault="00E71466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Pull an Image from docker hub</w:t>
      </w:r>
    </w:p>
    <w:p w14:paraId="2C724E84" w14:textId="383AD7B9" w:rsidR="00C22226" w:rsidRDefault="00C2222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18EC12" w14:textId="06FCD829" w:rsidR="00F74541" w:rsidRPr="00F74541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pull ubuntu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>Pull the latest version of ubuntu from docker hub</w:t>
      </w:r>
    </w:p>
    <w:p w14:paraId="372568AC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12D6B2C" w14:textId="1E55E4F3" w:rsidR="00F74541" w:rsidRPr="00E71466" w:rsidRDefault="00E71466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lastRenderedPageBreak/>
        <w:t xml:space="preserve">Run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“</w:t>
      </w:r>
      <w:r w:rsidR="00F74541" w:rsidRPr="00E71466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 images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to confirm the ubuntu images is pulled and available locally.</w:t>
      </w:r>
    </w:p>
    <w:p w14:paraId="09E5A910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29E581" w14:textId="77777777" w:rsidR="006048EB" w:rsidRDefault="006048EB" w:rsidP="00E7146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8146415" w14:textId="1A564B53" w:rsidR="00945EAD" w:rsidRPr="00EB1D97" w:rsidRDefault="00DD690C" w:rsidP="00945EAD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interactive mode</w:t>
      </w:r>
    </w:p>
    <w:p w14:paraId="717C75D1" w14:textId="77777777" w:rsidR="00945EAD" w:rsidRPr="00EB1D97" w:rsidRDefault="00945EA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67F11DE2" w14:textId="3C18F6F6" w:rsidR="00945EAD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7929EE2C" w14:textId="3DA8733E" w:rsidR="00DD690C" w:rsidRDefault="00DD690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95EE93" w14:textId="1B9C4DCA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You will connect to the bash shell of the running container.</w:t>
      </w:r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Run a “docker </w:t>
      </w:r>
      <w:proofErr w:type="spellStart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>ps</w:t>
      </w:r>
      <w:proofErr w:type="spellEnd"/>
      <w:r w:rsidR="004A4E2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” command from another terminal now and you can see the container running. </w:t>
      </w:r>
    </w:p>
    <w:p w14:paraId="1C8E10EE" w14:textId="5660FAA0" w:rsidR="005205B9" w:rsidRDefault="005205B9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7CBB57A" w14:textId="574BF005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617BA776" w14:textId="5AAB15BA" w:rsidR="004A4E22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07405D3" w14:textId="31D92EA6" w:rsidR="004A4E22" w:rsidRDefault="004A4E2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Execute ‘docker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once again and see the container is no longer running. </w:t>
      </w:r>
    </w:p>
    <w:p w14:paraId="73DF57CA" w14:textId="5A37D725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B457C89" w14:textId="23C7624C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A708F0C" w14:textId="7F1AD519" w:rsidR="00626952" w:rsidRPr="00EB1D97" w:rsidRDefault="00626952" w:rsidP="0062695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Run a </w:t>
      </w:r>
      <w:proofErr w:type="spellStart"/>
      <w:r w:rsidRPr="00EB1D97">
        <w:rPr>
          <w:rFonts w:ascii="Segoe UI" w:hAnsi="Segoe UI" w:cs="Segoe UI"/>
          <w:color w:val="3C76A6" w:themeColor="accent5"/>
          <w:sz w:val="24"/>
          <w:szCs w:val="24"/>
        </w:rPr>
        <w:t>linux</w:t>
      </w:r>
      <w:proofErr w:type="spellEnd"/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container in </w:t>
      </w:r>
      <w:r>
        <w:rPr>
          <w:rFonts w:ascii="Segoe UI" w:hAnsi="Segoe UI" w:cs="Segoe UI"/>
          <w:color w:val="3C76A6" w:themeColor="accent5"/>
          <w:sz w:val="24"/>
          <w:szCs w:val="24"/>
        </w:rPr>
        <w:t>detached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mode</w:t>
      </w:r>
    </w:p>
    <w:p w14:paraId="3312BEDF" w14:textId="713152DE" w:rsidR="00626952" w:rsidRDefault="0062695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C44F108" w14:textId="5FD83C99" w:rsidR="00626952" w:rsidRDefault="0022569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5934676C" w14:textId="1F13AF97" w:rsidR="00626952" w:rsidRDefault="00680249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2255A01" w14:textId="05517631" w:rsidR="004A6410" w:rsidRDefault="004A6410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12FE0A6" w14:textId="4E2FA650" w:rsidR="00986F3F" w:rsidRP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986F3F">
        <w:rPr>
          <w:rFonts w:ascii="Segoe UI" w:hAnsi="Segoe UI" w:cs="Segoe UI"/>
          <w:color w:val="3C76A6" w:themeColor="accent5"/>
          <w:sz w:val="24"/>
          <w:szCs w:val="24"/>
        </w:rPr>
        <w:t>Attach to a running container</w:t>
      </w:r>
    </w:p>
    <w:p w14:paraId="150C1E16" w14:textId="43CDB84F" w:rsidR="00986F3F" w:rsidRDefault="00986F3F" w:rsidP="004A4E22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4F4A67AE" w14:textId="3CF310C6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</w:p>
    <w:p w14:paraId="7478501B" w14:textId="77777777" w:rsidR="008B125E" w:rsidRDefault="008B125E" w:rsidP="008B125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1E00D235" w14:textId="1CAD50CF" w:rsidR="00986F3F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attach </w:t>
      </w:r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 w:rsidR="00926D8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160F6980" w14:textId="445BFA60" w:rsidR="00986F3F" w:rsidRDefault="00986F3F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7A104C0" w14:textId="69E958AC" w:rsidR="00986F3F" w:rsidRP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770B32">
        <w:rPr>
          <w:rFonts w:ascii="Segoe UI" w:hAnsi="Segoe UI" w:cs="Segoe UI"/>
          <w:b w:val="0"/>
          <w:bCs w:val="0"/>
          <w:color w:val="FF0000"/>
          <w:sz w:val="22"/>
          <w:szCs w:val="22"/>
        </w:rPr>
        <w:t>Hit</w:t>
      </w:r>
      <w:r w:rsidRPr="00770B32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Ctrl-p then Ctrl-q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to gracefully detach from the container. If we press Ctrl-C, the container will terminate.</w:t>
      </w:r>
    </w:p>
    <w:p w14:paraId="34857732" w14:textId="77777777" w:rsidR="00770B32" w:rsidRDefault="00770B32" w:rsidP="004A4E22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2DE29DA" w14:textId="0172E3DF" w:rsidR="00FF5844" w:rsidRPr="00EB1D97" w:rsidRDefault="00FF5844" w:rsidP="00FF584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Connect to a running container</w:t>
      </w:r>
      <w:r w:rsidR="00522055"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using ‘exec’ command</w:t>
      </w:r>
    </w:p>
    <w:p w14:paraId="14ECE74E" w14:textId="1FDE12EE" w:rsidR="00FF5844" w:rsidRPr="00EB1D97" w:rsidRDefault="00FF5844" w:rsidP="005205B9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3D16A59" w14:textId="77777777" w:rsidR="00224A0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-it ubuntu bash</w:t>
      </w:r>
    </w:p>
    <w:p w14:paraId="2EF755E4" w14:textId="6E2B9EFE" w:rsidR="00224A01" w:rsidRDefault="00224A01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2EE3529" w14:textId="6448DC65" w:rsidR="004A4E22" w:rsidRDefault="00224A01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Don’t exit from the current terminal. Open a new terminal and execute ‘docker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ps’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keep the container id.  </w:t>
      </w:r>
      <w:r w:rsidR="000F2913">
        <w:rPr>
          <w:rFonts w:ascii="Segoe UI" w:hAnsi="Segoe UI" w:cs="Segoe UI"/>
          <w:b w:val="0"/>
          <w:bCs w:val="0"/>
          <w:color w:val="FF0000"/>
          <w:sz w:val="22"/>
          <w:szCs w:val="22"/>
        </w:rPr>
        <w:t>You will the shell of currently running Ubuntu container</w:t>
      </w:r>
    </w:p>
    <w:p w14:paraId="56245F76" w14:textId="77777777" w:rsidR="004A4E22" w:rsidRPr="00E71466" w:rsidRDefault="004A4E22" w:rsidP="005205B9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680BF" w14:textId="463E8DA6" w:rsidR="00224A01" w:rsidRPr="00F74541" w:rsidRDefault="00224A01" w:rsidP="00224A0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7EAF1B4B" w14:textId="511105EA" w:rsidR="00F74541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ls -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ltr</w:t>
      </w:r>
      <w:proofErr w:type="spellEnd"/>
    </w:p>
    <w:p w14:paraId="73EAA4B6" w14:textId="6C7CC542" w:rsidR="008B3EC1" w:rsidRDefault="008B3EC1" w:rsidP="008B3EC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0E0B2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exit</w:t>
      </w:r>
    </w:p>
    <w:p w14:paraId="7A9839B7" w14:textId="0F088947" w:rsidR="008F51E2" w:rsidRDefault="008F51E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984FA8B" w14:textId="77777777" w:rsidR="008B3EC1" w:rsidRDefault="008B3E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28D22F8" w14:textId="20E07489" w:rsidR="008F51E2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Docker Commit - </w:t>
      </w:r>
      <w:r w:rsidRPr="008F51E2">
        <w:rPr>
          <w:rFonts w:ascii="Segoe UI" w:hAnsi="Segoe UI" w:cs="Segoe UI"/>
          <w:color w:val="3C76A6" w:themeColor="accent5"/>
          <w:sz w:val="22"/>
          <w:szCs w:val="22"/>
        </w:rPr>
        <w:t>Create a new image from a container’s changes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25BA6A17" w14:textId="77777777" w:rsidR="008F51E2" w:rsidRPr="00ED6316" w:rsidRDefault="008F51E2" w:rsidP="00E83BDA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61B5D35F" w14:textId="54400FDF" w:rsidR="00BB1F05" w:rsidRDefault="00BB1F05" w:rsidP="00BB1F0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run -</w:t>
      </w:r>
      <w:proofErr w:type="spellStart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</w:t>
      </w:r>
      <w:r w:rsidR="002E625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</w:t>
      </w:r>
      <w:proofErr w:type="spellEnd"/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ubuntu </w:t>
      </w:r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/bin/</w:t>
      </w:r>
      <w:proofErr w:type="spellStart"/>
      <w:r w:rsidR="00A5250D"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8CA675D" w14:textId="12153093" w:rsidR="003A18E0" w:rsidRDefault="003A18E0" w:rsidP="003A18E0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DD690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2D8BA0AE" w14:textId="7446E8C4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5C9CEA" w14:textId="3491E0EB" w:rsidR="003A18E0" w:rsidRP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3A18E0">
        <w:rPr>
          <w:rFonts w:ascii="Segoe UI" w:hAnsi="Segoe UI" w:cs="Segoe UI"/>
          <w:b w:val="0"/>
          <w:bCs w:val="0"/>
          <w:color w:val="FF0000"/>
          <w:sz w:val="22"/>
          <w:szCs w:val="22"/>
        </w:rPr>
        <w:t>Use the container Id and exec into the container</w:t>
      </w:r>
      <w:r w:rsidR="00452FBE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and Install Open JDK</w:t>
      </w:r>
    </w:p>
    <w:p w14:paraId="171563FC" w14:textId="7777777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43FBD7" w14:textId="0A8D92D7" w:rsidR="003A18E0" w:rsidRDefault="003A18E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exec -it &lt;container id&gt; /bin/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059807D" w14:textId="7571E5D9" w:rsidR="00E83BDA" w:rsidRDefault="00BB1F05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proofErr w:type="spellStart"/>
      <w:r w:rsid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47E82114" w14:textId="18112BD1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#apt-get update</w:t>
      </w:r>
    </w:p>
    <w:p w14:paraId="65CAB316" w14:textId="6CBE76AE" w:rsidR="00A5250D" w:rsidRDefault="00A5250D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525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apt-get install openjdk-8-jdk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4C567203" w14:textId="77777777" w:rsidR="00537706" w:rsidRDefault="00537706" w:rsidP="00F43B9B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#exit</w:t>
      </w:r>
    </w:p>
    <w:p w14:paraId="61DBE7BF" w14:textId="77777777" w:rsidR="00537706" w:rsidRDefault="00537706" w:rsidP="00A5250D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EE037D" w14:textId="2C88F3F7" w:rsidR="00A25992" w:rsidRDefault="00A2599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commit &lt;container id&gt; &lt;docker hub username&gt;/&lt;image name&gt;</w:t>
      </w:r>
      <w:r w:rsidR="00C5705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:1</w:t>
      </w:r>
    </w:p>
    <w:p w14:paraId="1D042073" w14:textId="385BC5B2" w:rsidR="00861F4B" w:rsidRDefault="00861F4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7CA0A3" w14:textId="67579C64" w:rsidR="00C57057" w:rsidRPr="00C57057" w:rsidRDefault="00577A9D" w:rsidP="0059401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</w:t>
      </w:r>
      <w:proofErr w:type="gramStart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Exp:-</w:t>
      </w:r>
      <w:proofErr w:type="gram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commit </w:t>
      </w:r>
      <w:r w:rsidR="00E03063" w:rsidRP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6004e8e22493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E03063">
        <w:rPr>
          <w:rFonts w:ascii="Segoe UI" w:hAnsi="Segoe UI" w:cs="Segoe UI"/>
          <w:b w:val="0"/>
          <w:bCs w:val="0"/>
          <w:color w:val="FF0000"/>
          <w:sz w:val="22"/>
          <w:szCs w:val="22"/>
        </w:rPr>
        <w:t>myopenjdk</w:t>
      </w: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:1</w:t>
      </w:r>
    </w:p>
    <w:p w14:paraId="2F2F23BC" w14:textId="0028A914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Execute ‘docker images’ and you will see a new image is created with the image name we passed.</w:t>
      </w:r>
    </w:p>
    <w:p w14:paraId="061E34BC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0EA8C95" w14:textId="5FC1FC7E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A2599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images</w:t>
      </w:r>
    </w:p>
    <w:p w14:paraId="300053E7" w14:textId="179F8E80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0E8CF3" w14:textId="192D940C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bookmarkStart w:id="1" w:name="_Hlk36931276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Create a new container from the newly created image and confirm </w:t>
      </w:r>
      <w:proofErr w:type="spell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</w:t>
      </w:r>
      <w:proofErr w:type="spellEnd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is available.</w:t>
      </w:r>
    </w:p>
    <w:bookmarkEnd w:id="1"/>
    <w:p w14:paraId="42D538BE" w14:textId="77777777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B8D51F1" w14:textId="5A5A060D" w:rsidR="00CB50AF" w:rsidRDefault="00CB50A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run -it </w:t>
      </w:r>
      <w:r w:rsid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&lt;image id of the newly created image&gt;</w:t>
      </w:r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/bin/</w:t>
      </w:r>
      <w:proofErr w:type="spellStart"/>
      <w:r w:rsidR="00E90E1C" w:rsidRPr="00E90E1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D1D55C1" w14:textId="01A958C0" w:rsidR="00C57057" w:rsidRDefault="00E90E1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java version</w:t>
      </w:r>
    </w:p>
    <w:p w14:paraId="7A221FFE" w14:textId="5DCE874D" w:rsidR="006E0E72" w:rsidRPr="00C57057" w:rsidRDefault="005059A1" w:rsidP="005059A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proofErr w:type="spellStart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>openjdk</w:t>
      </w:r>
      <w:proofErr w:type="spellEnd"/>
      <w:r w:rsidRPr="005059A1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version "1.8.0_242"</w:t>
      </w:r>
    </w:p>
    <w:p w14:paraId="137E3618" w14:textId="77777777" w:rsidR="005059A1" w:rsidRDefault="005059A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D7B88B7" w14:textId="34E89B1D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8E82542" w14:textId="38D33998" w:rsidR="00795DC1" w:rsidRDefault="00795DC1" w:rsidP="00795DC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Push local image to Docker Hub </w:t>
      </w:r>
    </w:p>
    <w:p w14:paraId="5A93887E" w14:textId="77777777" w:rsidR="00795DC1" w:rsidRDefault="00795DC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0FF76C6A" w14:textId="6B99184D" w:rsidR="004C15D2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login -u 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6B277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4C15D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</w:p>
    <w:p w14:paraId="5FE25F48" w14:textId="38E84DF2" w:rsidR="004C15D2" w:rsidRPr="00FD6D39" w:rsidRDefault="004C15D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Input the password in the prompt</w:t>
      </w:r>
    </w:p>
    <w:p w14:paraId="7B143DD1" w14:textId="391B53CF" w:rsidR="004C15D2" w:rsidRP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D6D39">
        <w:rPr>
          <w:rFonts w:ascii="Segoe UI" w:hAnsi="Segoe UI" w:cs="Segoe UI"/>
          <w:b w:val="0"/>
          <w:bCs w:val="0"/>
          <w:color w:val="FF0000"/>
          <w:sz w:val="22"/>
          <w:szCs w:val="22"/>
        </w:rPr>
        <w:t>Login Succeeded</w:t>
      </w:r>
    </w:p>
    <w:p w14:paraId="686B048A" w14:textId="77777777" w:rsidR="00FD6D39" w:rsidRDefault="00FD6D3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9CEEBFC" w14:textId="43AD29DC" w:rsidR="00EA3624" w:rsidRP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tag &lt;image id&gt; 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1A6E8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23FA44D8" w14:textId="5C957A24" w:rsidR="00F74541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push 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docker-registry-username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image-name</w:t>
      </w:r>
      <w:r w:rsidR="00283FC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6D7BA944" w14:textId="3C198F03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9042ED" w14:textId="286459F6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9BF7881" w14:textId="39CFFDA2" w:rsidR="009A66FF" w:rsidRDefault="00283FC2" w:rsidP="00283FC2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For </w:t>
      </w:r>
      <w:proofErr w:type="gramStart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>Exp:-</w:t>
      </w:r>
      <w:proofErr w:type="gramEnd"/>
      <w:r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tag 7f7f0a05a3b4  </w:t>
      </w:r>
      <w:proofErr w:type="spellStart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9A66FF" w:rsidRPr="009A66FF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0F06F35D" w14:textId="2BB18498" w:rsidR="00283FC2" w:rsidRPr="00C57057" w:rsidRDefault="009A66FF" w:rsidP="009A66FF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 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</w:t>
      </w:r>
      <w:r w:rsid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push</w:t>
      </w:r>
      <w:r w:rsidR="00283FC2" w:rsidRPr="00577A9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proofErr w:type="spellStart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nevincleetus</w:t>
      </w:r>
      <w:proofErr w:type="spellEnd"/>
      <w:r w:rsidR="00283FC2" w:rsidRPr="00283FC2">
        <w:rPr>
          <w:rFonts w:ascii="Segoe UI" w:hAnsi="Segoe UI" w:cs="Segoe UI"/>
          <w:b w:val="0"/>
          <w:bCs w:val="0"/>
          <w:color w:val="FF0000"/>
          <w:sz w:val="22"/>
          <w:szCs w:val="22"/>
        </w:rPr>
        <w:t>/myopenjdk:1</w:t>
      </w:r>
    </w:p>
    <w:p w14:paraId="2CDC005E" w14:textId="05F71ABF" w:rsidR="00283FC2" w:rsidRDefault="00283FC2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A62B229" w14:textId="495F5BEB" w:rsid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6A73AF7" w14:textId="0EB60D5B" w:rsidR="00EA3624" w:rsidRDefault="00EA3624" w:rsidP="00EA3624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Docker push will prompt for the docker hub username and password. Enter the credentials and once the image is pushed to docker repository,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go to docker hub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repository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confirm the image is available in </w:t>
      </w:r>
      <w:r w:rsidR="006048EB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repository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6A5615B8" w14:textId="038C1B66" w:rsidR="00EA3624" w:rsidRDefault="00EA362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08E9EFB" w14:textId="77777777" w:rsidR="003C00FE" w:rsidRDefault="003C00F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460A9829" w14:textId="77777777" w:rsidR="003C00FE" w:rsidRDefault="003C00FE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4798AE4" w14:textId="6A75D8C9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Docker Image history</w:t>
      </w:r>
    </w:p>
    <w:p w14:paraId="3E2CBE9B" w14:textId="1A89F11F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02D4F1E7" w14:textId="13639DDA" w:rsidR="00D4109F" w:rsidRPr="00F74541" w:rsidRDefault="00D4109F" w:rsidP="00D4109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history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id&gt;</w:t>
      </w:r>
    </w:p>
    <w:p w14:paraId="38F3FA45" w14:textId="1C537311" w:rsidR="00D4109F" w:rsidRDefault="00D4109F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5AA0F8E3" w14:textId="1A38F581" w:rsidR="00D4109F" w:rsidRPr="003C0575" w:rsidRDefault="003C0575" w:rsidP="00D4109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above command shall return details on </w:t>
      </w:r>
      <w:r w:rsidRPr="003C0575">
        <w:rPr>
          <w:rFonts w:ascii="Segoe UI" w:hAnsi="Segoe UI" w:cs="Segoe UI"/>
          <w:b w:val="0"/>
          <w:bCs w:val="0"/>
          <w:color w:val="FF0000"/>
          <w:sz w:val="22"/>
          <w:szCs w:val="22"/>
        </w:rPr>
        <w:t>how the image was built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</w:p>
    <w:p w14:paraId="48720E72" w14:textId="737594B2" w:rsidR="00D4109F" w:rsidRDefault="00D4109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AB828CC" w14:textId="5A5EAB70" w:rsidR="00CB5577" w:rsidRDefault="00CB5577" w:rsidP="00CB5577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Inspect Docker Image</w:t>
      </w:r>
    </w:p>
    <w:p w14:paraId="00D65CF1" w14:textId="77777777" w:rsidR="00CB5577" w:rsidRPr="003C0575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89591A4" w14:textId="3E2A29FE" w:rsidR="00D4109F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image inspect &lt;image id&gt;</w:t>
      </w:r>
    </w:p>
    <w:p w14:paraId="3196E077" w14:textId="7299D687" w:rsidR="00CB5577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C7F068" w14:textId="7057830B" w:rsidR="00CB5577" w:rsidRDefault="00CB557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4E78B5" w14:textId="38D0F6DE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Save</w:t>
      </w:r>
      <w:r w:rsidR="00A523B5">
        <w:rPr>
          <w:rFonts w:ascii="Segoe UI" w:hAnsi="Segoe UI" w:cs="Segoe UI"/>
          <w:color w:val="3C76A6" w:themeColor="accent5"/>
          <w:sz w:val="22"/>
          <w:szCs w:val="22"/>
        </w:rPr>
        <w:t>/</w:t>
      </w:r>
      <w:r>
        <w:rPr>
          <w:rFonts w:ascii="Segoe UI" w:hAnsi="Segoe UI" w:cs="Segoe UI"/>
          <w:color w:val="3C76A6" w:themeColor="accent5"/>
          <w:sz w:val="22"/>
          <w:szCs w:val="22"/>
        </w:rPr>
        <w:t>load Images</w:t>
      </w:r>
    </w:p>
    <w:p w14:paraId="393FB424" w14:textId="5BEE89BD" w:rsidR="0095091E" w:rsidRDefault="0095091E" w:rsidP="0095091E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1A63FB20" w14:textId="58DC5A61" w:rsidR="0095091E" w:rsidRDefault="00760739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image 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save</w:t>
      </w:r>
      <w:r w:rsidR="0095091E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&lt;image id&gt;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&gt; 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proofErr w:type="spellStart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95091E" w:rsidRPr="009509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.tar</w:t>
      </w:r>
    </w:p>
    <w:p w14:paraId="18842BDC" w14:textId="4268F84E" w:rsidR="00F3752C" w:rsidRDefault="00F3752C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rmi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r w:rsidRPr="0095091E">
        <w:rPr>
          <w:rFonts w:ascii="Segoe UI" w:hAnsi="Segoe UI" w:cs="Segoe UI"/>
          <w:b w:val="0"/>
          <w:bCs w:val="0"/>
          <w:color w:val="FF0000"/>
          <w:sz w:val="22"/>
          <w:szCs w:val="22"/>
        </w:rPr>
        <w:t>image id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&gt;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69270E7F" w14:textId="5098B0C1" w:rsidR="0095091E" w:rsidRPr="0095091E" w:rsidRDefault="0095091E" w:rsidP="0095091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#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load -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/</w:t>
      </w:r>
      <w:proofErr w:type="spellStart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tmp</w:t>
      </w:r>
      <w:proofErr w:type="spellEnd"/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/</w:t>
      </w:r>
      <w:r w:rsid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myimage</w:t>
      </w:r>
      <w:r w:rsidR="00C50772" w:rsidRPr="00C5077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.tar </w:t>
      </w:r>
    </w:p>
    <w:p w14:paraId="75BA98B1" w14:textId="1F51E2BA" w:rsidR="009A7375" w:rsidRDefault="009A737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7283BFB" w14:textId="0E0C9DAD" w:rsidR="00BF0C68" w:rsidRPr="003C0575" w:rsidRDefault="00BF0C68" w:rsidP="00BF0C68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The “docker image save” command save </w:t>
      </w:r>
      <w:r w:rsidR="004B3767">
        <w:rPr>
          <w:rFonts w:ascii="Segoe UI" w:hAnsi="Segoe UI" w:cs="Segoe UI"/>
          <w:b w:val="0"/>
          <w:bCs w:val="0"/>
          <w:color w:val="FF0000"/>
          <w:sz w:val="22"/>
          <w:szCs w:val="22"/>
        </w:rPr>
        <w:t>one or more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image to a tar file. </w:t>
      </w:r>
      <w:r w:rsidR="00034A0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</w:t>
      </w:r>
      <w:r w:rsidR="00F05CB3">
        <w:rPr>
          <w:rFonts w:ascii="Segoe UI" w:hAnsi="Segoe UI" w:cs="Segoe UI"/>
          <w:b w:val="0"/>
          <w:bCs w:val="0"/>
          <w:color w:val="FF0000"/>
          <w:sz w:val="22"/>
          <w:szCs w:val="22"/>
        </w:rPr>
        <w:t>The output tar file can be then used to load and re-create the image.</w:t>
      </w:r>
      <w:r w:rsid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D</w:t>
      </w:r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ocker save will produce a </w:t>
      </w:r>
      <w:proofErr w:type="spellStart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tarball</w:t>
      </w:r>
      <w:proofErr w:type="spellEnd"/>
      <w:r w:rsidR="009E5464" w:rsidRPr="009E5464">
        <w:rPr>
          <w:rFonts w:ascii="Segoe UI" w:hAnsi="Segoe UI" w:cs="Segoe UI"/>
          <w:b w:val="0"/>
          <w:bCs w:val="0"/>
          <w:color w:val="FF0000"/>
          <w:sz w:val="22"/>
          <w:szCs w:val="22"/>
        </w:rPr>
        <w:t>, but with all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parent layers </w:t>
      </w:r>
      <w:r w:rsidR="00110556" w:rsidRP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all tags + versions.</w:t>
      </w:r>
      <w:r w:rsidR="00110556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69069EAF" w14:textId="77777777" w:rsidR="0023018C" w:rsidRDefault="0023018C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0D4EAD" w14:textId="62F33F2C" w:rsidR="00DC54AF" w:rsidRDefault="00DC54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bookmarkStart w:id="2" w:name="_GoBack"/>
      <w:bookmarkEnd w:id="2"/>
    </w:p>
    <w:p w14:paraId="28CB6828" w14:textId="50560B0F" w:rsidR="001F174D" w:rsidRPr="00A95C67" w:rsidRDefault="00A95C6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A95C67">
        <w:rPr>
          <w:rFonts w:ascii="Segoe UI" w:hAnsi="Segoe UI" w:cs="Segoe UI"/>
          <w:color w:val="3C76A6" w:themeColor="accent5"/>
          <w:sz w:val="22"/>
          <w:szCs w:val="22"/>
        </w:rPr>
        <w:t xml:space="preserve">Stop </w:t>
      </w:r>
      <w:r>
        <w:rPr>
          <w:rFonts w:ascii="Segoe UI" w:hAnsi="Segoe UI" w:cs="Segoe UI"/>
          <w:color w:val="3C76A6" w:themeColor="accent5"/>
          <w:sz w:val="22"/>
          <w:szCs w:val="22"/>
        </w:rPr>
        <w:t xml:space="preserve">and kill </w:t>
      </w:r>
      <w:r w:rsidRPr="00A95C67">
        <w:rPr>
          <w:rFonts w:ascii="Segoe UI" w:hAnsi="Segoe UI" w:cs="Segoe UI"/>
          <w:color w:val="3C76A6" w:themeColor="accent5"/>
          <w:sz w:val="22"/>
          <w:szCs w:val="22"/>
        </w:rPr>
        <w:t>all containers</w:t>
      </w:r>
    </w:p>
    <w:p w14:paraId="225B0444" w14:textId="77777777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692692" w14:textId="4E04258A" w:rsidR="009A7E63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Stop ALL containers</w:t>
      </w:r>
    </w:p>
    <w:p w14:paraId="5C80742E" w14:textId="77777777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stop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</w:p>
    <w:p w14:paraId="1020FC6C" w14:textId="77777777" w:rsidR="00B34076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C6E4DD4" w14:textId="77777777" w:rsidR="009A7E63" w:rsidRPr="00B34076" w:rsidRDefault="009A7E63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AD26DBE" w14:textId="6476C65D" w:rsidR="00A95C67" w:rsidRPr="00B34076" w:rsidRDefault="00B34076" w:rsidP="009A7E63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R</w:t>
      </w:r>
      <w:r w:rsidR="009A7E63" w:rsidRPr="00B34076">
        <w:rPr>
          <w:rFonts w:ascii="Segoe UI" w:hAnsi="Segoe UI" w:cs="Segoe UI"/>
          <w:b w:val="0"/>
          <w:bCs w:val="0"/>
          <w:color w:val="FF0000"/>
          <w:sz w:val="22"/>
          <w:szCs w:val="22"/>
        </w:rPr>
        <w:t>emove ALL containers</w:t>
      </w:r>
    </w:p>
    <w:p w14:paraId="644664B9" w14:textId="1C0EA23B" w:rsidR="00B34076" w:rsidRDefault="00B3407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rm -f $(docker </w:t>
      </w:r>
      <w:proofErr w:type="spellStart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-a -q)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7872674E" w14:textId="77777777" w:rsidR="00110556" w:rsidRDefault="00110556" w:rsidP="00B3407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E5555E9" w14:textId="62F2E38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2DF363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Clean the terminated containers  </w:t>
      </w:r>
    </w:p>
    <w:p w14:paraId="17DF0185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14A1C03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#docker container prune -f</w:t>
      </w:r>
    </w:p>
    <w:p w14:paraId="732190FA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9C3CA9E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Above command shall remove/clean all stopped containers</w:t>
      </w:r>
    </w:p>
    <w:p w14:paraId="1740FCB9" w14:textId="77777777" w:rsidR="00110556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32BF935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 xml:space="preserve">Details of docker containers  </w:t>
      </w:r>
    </w:p>
    <w:p w14:paraId="39044257" w14:textId="77777777" w:rsidR="00110556" w:rsidRDefault="00110556" w:rsidP="00110556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</w:p>
    <w:p w14:paraId="7371E682" w14:textId="77777777" w:rsidR="00110556" w:rsidRPr="00F74541" w:rsidRDefault="00110556" w:rsidP="00110556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inspect &lt;container id&gt;</w:t>
      </w:r>
    </w:p>
    <w:p w14:paraId="570DC274" w14:textId="5E81134D" w:rsidR="00A95C67" w:rsidRDefault="00A95C6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8CE6916" w14:textId="0F9094F6" w:rsidR="00EB1D97" w:rsidRPr="00EB1D97" w:rsidRDefault="00EB1D97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EB1D97">
        <w:rPr>
          <w:rFonts w:ascii="Segoe UI" w:hAnsi="Segoe UI" w:cs="Segoe UI"/>
          <w:color w:val="3C76A6" w:themeColor="accent5"/>
          <w:sz w:val="22"/>
          <w:szCs w:val="22"/>
        </w:rPr>
        <w:lastRenderedPageBreak/>
        <w:t>Resource provisioning</w:t>
      </w:r>
    </w:p>
    <w:p w14:paraId="1A2E8224" w14:textId="4FCEA8EE" w:rsidR="00901DA4" w:rsidRDefault="00901DA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6339C8F" w14:textId="1433A947" w:rsidR="00EB1D97" w:rsidRDefault="006D17B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--memory-reservation=750m --name mymem1 </w:t>
      </w:r>
      <w:proofErr w:type="spellStart"/>
      <w:proofErr w:type="gramStart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ubuntu:latest</w:t>
      </w:r>
      <w:proofErr w:type="spellEnd"/>
      <w:proofErr w:type="gramEnd"/>
      <w:r w:rsidRPr="006D17B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sleep 3600</w:t>
      </w:r>
    </w:p>
    <w:p w14:paraId="07705491" w14:textId="64E6CEED" w:rsidR="009925D5" w:rsidRDefault="009925D5" w:rsidP="009925D5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</w:t>
      </w:r>
      <w:r w:rsidRPr="009925D5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9925D5">
        <w:rPr>
          <w:rFonts w:ascii="Segoe UI" w:hAnsi="Segoe UI" w:cs="Segoe UI"/>
          <w:b w:val="0"/>
          <w:bCs w:val="0"/>
          <w:color w:val="FF0000"/>
          <w:sz w:val="22"/>
          <w:szCs w:val="22"/>
        </w:rPr>
        <w:t>memory-reservation</w:t>
      </w:r>
      <w:proofErr w:type="gramStart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= :</w:t>
      </w:r>
      <w:proofErr w:type="gramEnd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soft limit of</w:t>
      </w: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memory the container can use.</w:t>
      </w:r>
    </w:p>
    <w:p w14:paraId="58E5EADF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2FCBE93" w14:textId="77777777" w:rsidR="009925D5" w:rsidRDefault="009925D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03D1FAF" w14:textId="3FB453C3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--memory=20m --memory-swap=20m --name </w:t>
      </w:r>
      <w:proofErr w:type="spellStart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myPython</w:t>
      </w:r>
      <w:proofErr w:type="spellEnd"/>
      <w:r w:rsidRPr="00F025A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python:3-alpine sleep 3600</w:t>
      </w:r>
    </w:p>
    <w:p w14:paraId="670063E5" w14:textId="121939A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-m or --memory</w:t>
      </w:r>
      <w:proofErr w:type="gramStart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>= :</w:t>
      </w:r>
      <w:proofErr w:type="gramEnd"/>
      <w:r w:rsidRPr="00F025AA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The maximum amount of memory the container can use.</w:t>
      </w:r>
    </w:p>
    <w:p w14:paraId="6CC63B52" w14:textId="121793D0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D8E54A7" w14:textId="7F2B85FE" w:rsidR="00734C94" w:rsidRPr="00734C94" w:rsidRDefault="00734C9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container run -d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–</w:t>
      </w:r>
      <w:proofErr w:type="spellStart"/>
      <w:r w:rsidRPr="00734C9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cpus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=2 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</w:t>
      </w:r>
      <w:r w:rsidR="00BD08DC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s2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4BDEA372" w14:textId="64F12DF6" w:rsidR="00C321BE" w:rsidRPr="00C321BE" w:rsidRDefault="00C321BE" w:rsidP="00C321B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container run -d --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cpu</w:t>
      </w:r>
      <w:proofErr w:type="spellEnd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-shares=100 </w:t>
      </w:r>
      <w:bookmarkStart w:id="3" w:name="_Hlk36940962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--name mycpu100 alpine:3.8 /bin/</w:t>
      </w:r>
      <w:proofErr w:type="spellStart"/>
      <w:r w:rsidRPr="00C321B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bookmarkEnd w:id="3"/>
      <w:proofErr w:type="spellEnd"/>
    </w:p>
    <w:p w14:paraId="79074A0E" w14:textId="27B0E7BC" w:rsidR="00F025AA" w:rsidRDefault="00F025AA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51C3F20" w14:textId="77777777" w:rsidR="00C321BE" w:rsidRDefault="00C321BE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B61CC39" w14:textId="4AAA901C" w:rsidR="009925D5" w:rsidRPr="00065C29" w:rsidRDefault="00947F0F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  <w:proofErr w:type="spellStart"/>
      <w:r w:rsidRPr="00065C29">
        <w:rPr>
          <w:rFonts w:ascii="Segoe UI" w:hAnsi="Segoe UI" w:cs="Segoe UI"/>
          <w:color w:val="3C76A6" w:themeColor="accent5"/>
          <w:sz w:val="26"/>
          <w:szCs w:val="26"/>
        </w:rPr>
        <w:t>Dockerfile</w:t>
      </w:r>
      <w:proofErr w:type="spellEnd"/>
    </w:p>
    <w:p w14:paraId="6CD54E4C" w14:textId="62E14B6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2CB3B46" w14:textId="75A620B9" w:rsidR="006429D7" w:rsidRDefault="00065C29" w:rsidP="00F74541">
      <w:pPr>
        <w:pStyle w:val="Heading1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color w:val="3C76A6" w:themeColor="accent5"/>
          <w:sz w:val="22"/>
          <w:szCs w:val="22"/>
        </w:rPr>
        <w:t>C</w:t>
      </w:r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reate your </w:t>
      </w:r>
      <w:proofErr w:type="spellStart"/>
      <w:r w:rsidR="006429D7">
        <w:rPr>
          <w:rFonts w:ascii="Segoe UI" w:hAnsi="Segoe UI" w:cs="Segoe UI"/>
          <w:color w:val="3C76A6" w:themeColor="accent5"/>
          <w:sz w:val="22"/>
          <w:szCs w:val="22"/>
        </w:rPr>
        <w:t>Dockerfile</w:t>
      </w:r>
      <w:proofErr w:type="spellEnd"/>
      <w:r w:rsidR="006429D7">
        <w:rPr>
          <w:rFonts w:ascii="Segoe UI" w:hAnsi="Segoe UI" w:cs="Segoe UI"/>
          <w:color w:val="3C76A6" w:themeColor="accent5"/>
          <w:sz w:val="22"/>
          <w:szCs w:val="22"/>
        </w:rPr>
        <w:t xml:space="preserve"> </w:t>
      </w:r>
    </w:p>
    <w:p w14:paraId="5BF894A3" w14:textId="73947075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AB2CA5" w14:textId="64107BC3" w:rsidR="006429D7" w:rsidRP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Open </w:t>
      </w:r>
      <w:r w:rsidR="0007588C">
        <w:rPr>
          <w:rFonts w:ascii="Segoe UI" w:hAnsi="Segoe UI" w:cs="Segoe UI"/>
          <w:b w:val="0"/>
          <w:bCs w:val="0"/>
          <w:color w:val="FF0000"/>
          <w:sz w:val="22"/>
          <w:szCs w:val="22"/>
        </w:rPr>
        <w:t>your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editor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and type the below content. Save it as ubuntu-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jdk.dockerfile</w:t>
      </w:r>
      <w:proofErr w:type="spellEnd"/>
      <w:proofErr w:type="gramEnd"/>
    </w:p>
    <w:p w14:paraId="3E6A84F3" w14:textId="77777777" w:rsidR="006429D7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F951552" w14:textId="77777777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FROM ubuntu</w:t>
      </w:r>
    </w:p>
    <w:p w14:paraId="773D9831" w14:textId="4468C18E" w:rsidR="006429D7" w:rsidRP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update</w:t>
      </w:r>
      <w:r w:rsidR="00506449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&amp;&amp; </w:t>
      </w:r>
      <w:r w:rsidR="00DD4BC4" w:rsidRPr="00DD4BC4">
        <w:rPr>
          <w:rFonts w:ascii="Segoe UI" w:hAnsi="Segoe UI" w:cs="Segoe UI"/>
          <w:b w:val="0"/>
          <w:bCs w:val="0"/>
          <w:color w:val="FF0000"/>
          <w:sz w:val="22"/>
          <w:szCs w:val="22"/>
        </w:rPr>
        <w:t>apt-get install -y</w:t>
      </w: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apache2</w:t>
      </w:r>
    </w:p>
    <w:p w14:paraId="2ACFC483" w14:textId="110478A1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 w:rsidRPr="006429D7">
        <w:rPr>
          <w:rFonts w:ascii="Segoe UI" w:hAnsi="Segoe UI" w:cs="Segoe UI"/>
          <w:b w:val="0"/>
          <w:bCs w:val="0"/>
          <w:color w:val="FF0000"/>
          <w:sz w:val="22"/>
          <w:szCs w:val="22"/>
        </w:rPr>
        <w:t>RUN apt -y install openjdk-8-jdk</w:t>
      </w:r>
    </w:p>
    <w:p w14:paraId="1C40230C" w14:textId="77777777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09C109D" w14:textId="1951744B" w:rsidR="006429D7" w:rsidRDefault="006429D7" w:rsidP="006429D7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build -t </w:t>
      </w:r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ubuntu-jdk:1 -f </w:t>
      </w:r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ubuntu-</w:t>
      </w:r>
      <w:proofErr w:type="spellStart"/>
      <w:proofErr w:type="gramStart"/>
      <w:r w:rsidR="00450FB9" w:rsidRP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jdk.dockerfile</w:t>
      </w:r>
      <w:proofErr w:type="spellEnd"/>
      <w:proofErr w:type="gramEnd"/>
      <w:r w:rsidR="00450FB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</w:t>
      </w:r>
    </w:p>
    <w:p w14:paraId="1D9E652C" w14:textId="5FA8F2B9" w:rsidR="006429D7" w:rsidRDefault="008220E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6429D7">
        <w:t xml:space="preserve"> 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r w:rsidRPr="006429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t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imageid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 /bin/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sh</w:t>
      </w:r>
      <w:proofErr w:type="spellEnd"/>
    </w:p>
    <w:p w14:paraId="6F74909A" w14:textId="53665F2F" w:rsidR="00ED621E" w:rsidRDefault="00ED621E" w:rsidP="00ED621E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java version</w:t>
      </w:r>
    </w:p>
    <w:p w14:paraId="335395E4" w14:textId="1DE83AED" w:rsidR="006429D7" w:rsidRDefault="006429D7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71296824" w14:textId="473ACA89" w:rsidR="00CD3AF6" w:rsidRDefault="00CD3AF6" w:rsidP="00CD3AF6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3AA74A2" w14:textId="757AECF9" w:rsidR="00F05732" w:rsidRDefault="00C87E3E" w:rsidP="00707C0D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Examples of </w:t>
      </w:r>
      <w:proofErr w:type="spellStart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using the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most 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common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ly used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instructions are available under 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“</w:t>
      </w:r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day_01_docker/</w:t>
      </w:r>
      <w:proofErr w:type="spellStart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dockerfiles</w:t>
      </w:r>
      <w:proofErr w:type="spellEnd"/>
      <w:r w:rsidR="00707C0D" w:rsidRPr="003435CD">
        <w:rPr>
          <w:rFonts w:ascii="Segoe UI" w:hAnsi="Segoe UI" w:cs="Segoe UI"/>
          <w:b w:val="0"/>
          <w:bCs w:val="0"/>
          <w:color w:val="FF0000"/>
          <w:sz w:val="22"/>
          <w:szCs w:val="22"/>
        </w:rPr>
        <w:t>/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>” folder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for reference.</w:t>
      </w:r>
      <w:r w:rsidR="00707C0D"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  </w:t>
      </w:r>
    </w:p>
    <w:p w14:paraId="450E8BBD" w14:textId="1B8557E9" w:rsidR="00BD7A59" w:rsidRDefault="00BD7A5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658A379F" w14:textId="0284C587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A9A7BB3" w14:textId="53884996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E7BDBE1" w14:textId="60AF1F27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94B01E5" w14:textId="0D948928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65E8AA4" w14:textId="43F97784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546AD6CC" w14:textId="77777777" w:rsidR="000A01AB" w:rsidRDefault="000A01AB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0024758C" w14:textId="77777777" w:rsidR="00BD7A59" w:rsidRDefault="00BD7A59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43FFC6D6" w14:textId="79C837C4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3894BA1E" w14:textId="02BFDC7D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  <w:r>
        <w:rPr>
          <w:rFonts w:ascii="Segoe UI" w:hAnsi="Segoe UI" w:cs="Segoe UI"/>
          <w:color w:val="3C76A6" w:themeColor="accent5"/>
          <w:sz w:val="26"/>
          <w:szCs w:val="26"/>
        </w:rPr>
        <w:t>Debugging a docker container</w:t>
      </w:r>
    </w:p>
    <w:p w14:paraId="157A4B74" w14:textId="0FAD62C9" w:rsidR="002D3381" w:rsidRDefault="002D3381" w:rsidP="002D3381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4363E5EA" w14:textId="675B06BF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lastRenderedPageBreak/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run -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itd</w:t>
      </w:r>
      <w:proofErr w:type="spellEnd"/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p 8000:80 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nginx</w:t>
      </w:r>
      <w:proofErr w:type="spellEnd"/>
    </w:p>
    <w:p w14:paraId="55AC45A5" w14:textId="49B95E1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Pr="009A7E6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docker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ps</w:t>
      </w:r>
      <w:proofErr w:type="spellEnd"/>
    </w:p>
    <w:p w14:paraId="2799C616" w14:textId="0895AF97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docker stats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717DF7D0" w14:textId="6706D49C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4398352" w14:textId="66E0A0FC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Prints the memory, CPU and IO details.</w:t>
      </w:r>
    </w:p>
    <w:p w14:paraId="0C174735" w14:textId="77777777" w:rsidR="00986F3F" w:rsidRDefault="00986F3F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B9A6448" w14:textId="64C3E194" w:rsidR="00FC6ED8" w:rsidRDefault="00FC6ED8" w:rsidP="00FC6ED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#docker </w:t>
      </w:r>
      <w:r w:rsidR="00E654B8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top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&lt;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</w:p>
    <w:p w14:paraId="7D6403F6" w14:textId="016B1D58" w:rsidR="00986F3F" w:rsidRPr="006429D7" w:rsidRDefault="00986F3F" w:rsidP="00986F3F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Prints the </w:t>
      </w:r>
      <w:proofErr w:type="gramStart"/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 xml:space="preserve">top </w:t>
      </w:r>
      <w:r>
        <w:rPr>
          <w:rFonts w:ascii="Segoe UI" w:hAnsi="Segoe UI" w:cs="Segoe UI"/>
          <w:b w:val="0"/>
          <w:bCs w:val="0"/>
          <w:color w:val="FF0000"/>
          <w:sz w:val="22"/>
          <w:szCs w:val="22"/>
        </w:rPr>
        <w:t>.</w:t>
      </w:r>
      <w:proofErr w:type="gramEnd"/>
    </w:p>
    <w:p w14:paraId="09B361A2" w14:textId="77777777" w:rsidR="002D3381" w:rsidRPr="00065C29" w:rsidRDefault="002D3381" w:rsidP="002D338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6"/>
          <w:szCs w:val="26"/>
        </w:rPr>
      </w:pPr>
    </w:p>
    <w:p w14:paraId="11104787" w14:textId="77777777" w:rsidR="002D3381" w:rsidRDefault="002D3381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18AA570E" w14:textId="59DA62B1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A08F964" w14:textId="77777777" w:rsidR="00F05732" w:rsidRDefault="00F05732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p w14:paraId="2093D865" w14:textId="77777777" w:rsidR="006429D7" w:rsidRPr="00F025AA" w:rsidRDefault="006429D7" w:rsidP="00F74541">
      <w:pPr>
        <w:pStyle w:val="Heading1"/>
        <w:jc w:val="left"/>
        <w:rPr>
          <w:rFonts w:ascii="Segoe UI" w:hAnsi="Segoe UI" w:cs="Segoe UI"/>
          <w:b w:val="0"/>
          <w:bCs w:val="0"/>
          <w:color w:val="FF0000"/>
          <w:sz w:val="22"/>
          <w:szCs w:val="22"/>
        </w:rPr>
      </w:pPr>
    </w:p>
    <w:sectPr w:rsidR="006429D7" w:rsidRPr="00F025AA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C80B7" w14:textId="77777777" w:rsidR="00A12655" w:rsidRDefault="00A12655" w:rsidP="001E7D29">
      <w:pPr>
        <w:spacing w:after="0" w:line="240" w:lineRule="auto"/>
      </w:pPr>
      <w:r>
        <w:separator/>
      </w:r>
    </w:p>
  </w:endnote>
  <w:endnote w:type="continuationSeparator" w:id="0">
    <w:p w14:paraId="5F95C649" w14:textId="77777777" w:rsidR="00A12655" w:rsidRDefault="00A1265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D5E810" w14:textId="77777777" w:rsidR="00A12655" w:rsidRDefault="00A12655" w:rsidP="001E7D29">
      <w:pPr>
        <w:spacing w:after="0" w:line="240" w:lineRule="auto"/>
      </w:pPr>
      <w:r>
        <w:separator/>
      </w:r>
    </w:p>
  </w:footnote>
  <w:footnote w:type="continuationSeparator" w:id="0">
    <w:p w14:paraId="1DE07361" w14:textId="77777777" w:rsidR="00A12655" w:rsidRDefault="00A1265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2BE81" w14:textId="3768F4AD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0DCB77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066754" w:rsidRPr="00812880" w:rsidRDefault="00066754" w:rsidP="00812880">
          <w:pPr>
            <w:pStyle w:val="Header"/>
          </w:pPr>
        </w:p>
      </w:tc>
    </w:tr>
    <w:tr w:rsidR="00066754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066754" w:rsidRPr="00812880" w:rsidRDefault="00066754" w:rsidP="00812880">
          <w:pPr>
            <w:pStyle w:val="Header"/>
          </w:pPr>
        </w:p>
      </w:tc>
    </w:tr>
    <w:tr w:rsidR="00066754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066754" w:rsidRPr="00812880" w:rsidRDefault="00066754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066754" w:rsidRPr="00812880" w:rsidRDefault="00066754" w:rsidP="00812880">
          <w:pPr>
            <w:pStyle w:val="Header"/>
          </w:pPr>
        </w:p>
      </w:tc>
    </w:tr>
  </w:tbl>
  <w:p w14:paraId="57BD6363" w14:textId="77777777" w:rsidR="002E4F42" w:rsidRPr="00812880" w:rsidRDefault="002E4F42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8DC5F45"/>
    <w:multiLevelType w:val="multilevel"/>
    <w:tmpl w:val="5B64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89D5B25"/>
    <w:multiLevelType w:val="hybridMultilevel"/>
    <w:tmpl w:val="162861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30"/>
  </w:num>
  <w:num w:numId="45">
    <w:abstractNumId w:val="14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116B"/>
    <w:rsid w:val="0000418E"/>
    <w:rsid w:val="0001264E"/>
    <w:rsid w:val="00015440"/>
    <w:rsid w:val="00016839"/>
    <w:rsid w:val="00024959"/>
    <w:rsid w:val="0002600C"/>
    <w:rsid w:val="000324F2"/>
    <w:rsid w:val="00034A0A"/>
    <w:rsid w:val="00042360"/>
    <w:rsid w:val="00042FB3"/>
    <w:rsid w:val="00047553"/>
    <w:rsid w:val="00055973"/>
    <w:rsid w:val="00057671"/>
    <w:rsid w:val="00060E6D"/>
    <w:rsid w:val="00065C29"/>
    <w:rsid w:val="00066754"/>
    <w:rsid w:val="000706C8"/>
    <w:rsid w:val="00070F24"/>
    <w:rsid w:val="00071530"/>
    <w:rsid w:val="00074350"/>
    <w:rsid w:val="0007588C"/>
    <w:rsid w:val="00084752"/>
    <w:rsid w:val="00086540"/>
    <w:rsid w:val="00091F30"/>
    <w:rsid w:val="000A01AB"/>
    <w:rsid w:val="000A2384"/>
    <w:rsid w:val="000A324B"/>
    <w:rsid w:val="000A44F5"/>
    <w:rsid w:val="000C7363"/>
    <w:rsid w:val="000D445D"/>
    <w:rsid w:val="000D479D"/>
    <w:rsid w:val="000D7586"/>
    <w:rsid w:val="000E0B28"/>
    <w:rsid w:val="000E5200"/>
    <w:rsid w:val="000F235E"/>
    <w:rsid w:val="000F2913"/>
    <w:rsid w:val="000F4987"/>
    <w:rsid w:val="000F65EC"/>
    <w:rsid w:val="00100197"/>
    <w:rsid w:val="00103670"/>
    <w:rsid w:val="0010627E"/>
    <w:rsid w:val="00110556"/>
    <w:rsid w:val="001121E9"/>
    <w:rsid w:val="0011573E"/>
    <w:rsid w:val="00115B3C"/>
    <w:rsid w:val="0012634B"/>
    <w:rsid w:val="001269DE"/>
    <w:rsid w:val="00127E2A"/>
    <w:rsid w:val="0013243A"/>
    <w:rsid w:val="00132F9C"/>
    <w:rsid w:val="00140DAE"/>
    <w:rsid w:val="00146895"/>
    <w:rsid w:val="001468BA"/>
    <w:rsid w:val="0015180F"/>
    <w:rsid w:val="001746FC"/>
    <w:rsid w:val="00174C49"/>
    <w:rsid w:val="00176130"/>
    <w:rsid w:val="0017615F"/>
    <w:rsid w:val="0018029A"/>
    <w:rsid w:val="00184D56"/>
    <w:rsid w:val="00191779"/>
    <w:rsid w:val="00193653"/>
    <w:rsid w:val="001A6E8D"/>
    <w:rsid w:val="001B0843"/>
    <w:rsid w:val="001B5D5D"/>
    <w:rsid w:val="001C1B9E"/>
    <w:rsid w:val="001C329C"/>
    <w:rsid w:val="001C66E0"/>
    <w:rsid w:val="001D15D7"/>
    <w:rsid w:val="001E19B4"/>
    <w:rsid w:val="001E286F"/>
    <w:rsid w:val="001E7D29"/>
    <w:rsid w:val="001F174D"/>
    <w:rsid w:val="002001CA"/>
    <w:rsid w:val="00204A32"/>
    <w:rsid w:val="00213569"/>
    <w:rsid w:val="002153B6"/>
    <w:rsid w:val="0022067E"/>
    <w:rsid w:val="0022233D"/>
    <w:rsid w:val="00222B69"/>
    <w:rsid w:val="00224A01"/>
    <w:rsid w:val="00225692"/>
    <w:rsid w:val="00225A26"/>
    <w:rsid w:val="00227312"/>
    <w:rsid w:val="0023018C"/>
    <w:rsid w:val="002302F1"/>
    <w:rsid w:val="0023072E"/>
    <w:rsid w:val="002331D7"/>
    <w:rsid w:val="002404F5"/>
    <w:rsid w:val="00250E1E"/>
    <w:rsid w:val="0026201C"/>
    <w:rsid w:val="00270D66"/>
    <w:rsid w:val="00274526"/>
    <w:rsid w:val="00275260"/>
    <w:rsid w:val="00276FA1"/>
    <w:rsid w:val="00283FC2"/>
    <w:rsid w:val="00285B87"/>
    <w:rsid w:val="00291B4A"/>
    <w:rsid w:val="002A6A1D"/>
    <w:rsid w:val="002A7213"/>
    <w:rsid w:val="002B5C56"/>
    <w:rsid w:val="002B6F8C"/>
    <w:rsid w:val="002C3D7E"/>
    <w:rsid w:val="002D0EBE"/>
    <w:rsid w:val="002D3381"/>
    <w:rsid w:val="002D50D7"/>
    <w:rsid w:val="002D6DBA"/>
    <w:rsid w:val="002E4F42"/>
    <w:rsid w:val="002E625A"/>
    <w:rsid w:val="002F495C"/>
    <w:rsid w:val="00300414"/>
    <w:rsid w:val="00303D34"/>
    <w:rsid w:val="00306016"/>
    <w:rsid w:val="00306ECD"/>
    <w:rsid w:val="00311650"/>
    <w:rsid w:val="00312972"/>
    <w:rsid w:val="0032131A"/>
    <w:rsid w:val="00322ACD"/>
    <w:rsid w:val="00322F78"/>
    <w:rsid w:val="003232AC"/>
    <w:rsid w:val="00324864"/>
    <w:rsid w:val="00324BBB"/>
    <w:rsid w:val="00325C9D"/>
    <w:rsid w:val="00327021"/>
    <w:rsid w:val="003310BF"/>
    <w:rsid w:val="00333DF8"/>
    <w:rsid w:val="003435CD"/>
    <w:rsid w:val="003448DB"/>
    <w:rsid w:val="00350FF7"/>
    <w:rsid w:val="00352B99"/>
    <w:rsid w:val="00354C22"/>
    <w:rsid w:val="00355708"/>
    <w:rsid w:val="00356CCC"/>
    <w:rsid w:val="00357641"/>
    <w:rsid w:val="00360B6E"/>
    <w:rsid w:val="00361DEE"/>
    <w:rsid w:val="003752B9"/>
    <w:rsid w:val="003862A5"/>
    <w:rsid w:val="00394EF4"/>
    <w:rsid w:val="003A18E0"/>
    <w:rsid w:val="003B392C"/>
    <w:rsid w:val="003C00FE"/>
    <w:rsid w:val="003C0575"/>
    <w:rsid w:val="003C33AF"/>
    <w:rsid w:val="003C7F75"/>
    <w:rsid w:val="003D689C"/>
    <w:rsid w:val="003D7AA9"/>
    <w:rsid w:val="003E5EB5"/>
    <w:rsid w:val="003F1A19"/>
    <w:rsid w:val="00400701"/>
    <w:rsid w:val="004069EB"/>
    <w:rsid w:val="004079BC"/>
    <w:rsid w:val="00410612"/>
    <w:rsid w:val="00410A9A"/>
    <w:rsid w:val="00411F8B"/>
    <w:rsid w:val="004203B0"/>
    <w:rsid w:val="004230D9"/>
    <w:rsid w:val="00423833"/>
    <w:rsid w:val="0043129D"/>
    <w:rsid w:val="00432063"/>
    <w:rsid w:val="0044657F"/>
    <w:rsid w:val="00450670"/>
    <w:rsid w:val="00450FB9"/>
    <w:rsid w:val="00452FBE"/>
    <w:rsid w:val="004548CD"/>
    <w:rsid w:val="00457679"/>
    <w:rsid w:val="004661F6"/>
    <w:rsid w:val="00467E5A"/>
    <w:rsid w:val="004724BD"/>
    <w:rsid w:val="00477352"/>
    <w:rsid w:val="0048124E"/>
    <w:rsid w:val="00490D28"/>
    <w:rsid w:val="00491C23"/>
    <w:rsid w:val="00492B8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443F"/>
    <w:rsid w:val="004C569E"/>
    <w:rsid w:val="004D6684"/>
    <w:rsid w:val="004E227E"/>
    <w:rsid w:val="004F3CBE"/>
    <w:rsid w:val="004F599A"/>
    <w:rsid w:val="00500DD1"/>
    <w:rsid w:val="005059A1"/>
    <w:rsid w:val="00506449"/>
    <w:rsid w:val="00512682"/>
    <w:rsid w:val="0051566E"/>
    <w:rsid w:val="00516B60"/>
    <w:rsid w:val="005205B9"/>
    <w:rsid w:val="00521AE3"/>
    <w:rsid w:val="00522055"/>
    <w:rsid w:val="00524BA6"/>
    <w:rsid w:val="005304EA"/>
    <w:rsid w:val="0053523D"/>
    <w:rsid w:val="00535B54"/>
    <w:rsid w:val="00537706"/>
    <w:rsid w:val="0054139C"/>
    <w:rsid w:val="00543816"/>
    <w:rsid w:val="00547659"/>
    <w:rsid w:val="00551957"/>
    <w:rsid w:val="00554276"/>
    <w:rsid w:val="005636D7"/>
    <w:rsid w:val="00564D17"/>
    <w:rsid w:val="00567050"/>
    <w:rsid w:val="00570173"/>
    <w:rsid w:val="005728DA"/>
    <w:rsid w:val="00577A9D"/>
    <w:rsid w:val="0058540B"/>
    <w:rsid w:val="00586675"/>
    <w:rsid w:val="00594013"/>
    <w:rsid w:val="00595838"/>
    <w:rsid w:val="005A3471"/>
    <w:rsid w:val="005A4211"/>
    <w:rsid w:val="005C296B"/>
    <w:rsid w:val="005D24E3"/>
    <w:rsid w:val="005D3902"/>
    <w:rsid w:val="005D797B"/>
    <w:rsid w:val="005E0ED9"/>
    <w:rsid w:val="005E6196"/>
    <w:rsid w:val="005F54AA"/>
    <w:rsid w:val="005F78A7"/>
    <w:rsid w:val="006048EB"/>
    <w:rsid w:val="00605543"/>
    <w:rsid w:val="00616B41"/>
    <w:rsid w:val="00620AE8"/>
    <w:rsid w:val="00626952"/>
    <w:rsid w:val="00635A87"/>
    <w:rsid w:val="00641702"/>
    <w:rsid w:val="006429D7"/>
    <w:rsid w:val="0064628C"/>
    <w:rsid w:val="00646DEF"/>
    <w:rsid w:val="0065214E"/>
    <w:rsid w:val="00655EE2"/>
    <w:rsid w:val="00657F89"/>
    <w:rsid w:val="00666FB8"/>
    <w:rsid w:val="0067306C"/>
    <w:rsid w:val="006771EF"/>
    <w:rsid w:val="00680249"/>
    <w:rsid w:val="00680296"/>
    <w:rsid w:val="006853BC"/>
    <w:rsid w:val="00686E45"/>
    <w:rsid w:val="00687389"/>
    <w:rsid w:val="00690F1B"/>
    <w:rsid w:val="006928C1"/>
    <w:rsid w:val="00694AB3"/>
    <w:rsid w:val="006966F9"/>
    <w:rsid w:val="00696A87"/>
    <w:rsid w:val="006B277E"/>
    <w:rsid w:val="006B74AA"/>
    <w:rsid w:val="006C4771"/>
    <w:rsid w:val="006D17BA"/>
    <w:rsid w:val="006D5420"/>
    <w:rsid w:val="006D5463"/>
    <w:rsid w:val="006D7884"/>
    <w:rsid w:val="006E015E"/>
    <w:rsid w:val="006E0E72"/>
    <w:rsid w:val="006E54CE"/>
    <w:rsid w:val="006F03D4"/>
    <w:rsid w:val="006F5012"/>
    <w:rsid w:val="00700B1F"/>
    <w:rsid w:val="00706367"/>
    <w:rsid w:val="00707C0D"/>
    <w:rsid w:val="00711649"/>
    <w:rsid w:val="0071561B"/>
    <w:rsid w:val="00715D0A"/>
    <w:rsid w:val="0072100B"/>
    <w:rsid w:val="007219D3"/>
    <w:rsid w:val="007257E9"/>
    <w:rsid w:val="00734C94"/>
    <w:rsid w:val="00740105"/>
    <w:rsid w:val="007426BA"/>
    <w:rsid w:val="00744B1E"/>
    <w:rsid w:val="0075622C"/>
    <w:rsid w:val="00756D9C"/>
    <w:rsid w:val="00760739"/>
    <w:rsid w:val="007619BD"/>
    <w:rsid w:val="007667E8"/>
    <w:rsid w:val="00770B32"/>
    <w:rsid w:val="00771C24"/>
    <w:rsid w:val="00781863"/>
    <w:rsid w:val="007909F0"/>
    <w:rsid w:val="00792701"/>
    <w:rsid w:val="00795DC1"/>
    <w:rsid w:val="007A3D50"/>
    <w:rsid w:val="007A6274"/>
    <w:rsid w:val="007B2549"/>
    <w:rsid w:val="007B29E4"/>
    <w:rsid w:val="007B6EEF"/>
    <w:rsid w:val="007D0F60"/>
    <w:rsid w:val="007D5836"/>
    <w:rsid w:val="007F1CE0"/>
    <w:rsid w:val="007F1E7F"/>
    <w:rsid w:val="007F34A4"/>
    <w:rsid w:val="0081077D"/>
    <w:rsid w:val="008113D7"/>
    <w:rsid w:val="00812880"/>
    <w:rsid w:val="00815563"/>
    <w:rsid w:val="008220EE"/>
    <w:rsid w:val="008240DA"/>
    <w:rsid w:val="00825B23"/>
    <w:rsid w:val="00836FE2"/>
    <w:rsid w:val="00837986"/>
    <w:rsid w:val="00840600"/>
    <w:rsid w:val="0084212E"/>
    <w:rsid w:val="008429E5"/>
    <w:rsid w:val="00842AEA"/>
    <w:rsid w:val="008456C5"/>
    <w:rsid w:val="00861F4B"/>
    <w:rsid w:val="00863BD4"/>
    <w:rsid w:val="00863E6E"/>
    <w:rsid w:val="0086570A"/>
    <w:rsid w:val="00867EA4"/>
    <w:rsid w:val="0087548F"/>
    <w:rsid w:val="00880C14"/>
    <w:rsid w:val="00897D88"/>
    <w:rsid w:val="008A0319"/>
    <w:rsid w:val="008A3D9D"/>
    <w:rsid w:val="008A4883"/>
    <w:rsid w:val="008A6BB2"/>
    <w:rsid w:val="008A76AD"/>
    <w:rsid w:val="008B125E"/>
    <w:rsid w:val="008B1AA7"/>
    <w:rsid w:val="008B33A7"/>
    <w:rsid w:val="008B3EC1"/>
    <w:rsid w:val="008D1BF4"/>
    <w:rsid w:val="008D43E9"/>
    <w:rsid w:val="008E3C0E"/>
    <w:rsid w:val="008E421A"/>
    <w:rsid w:val="008E476B"/>
    <w:rsid w:val="008F0F63"/>
    <w:rsid w:val="008F51E2"/>
    <w:rsid w:val="008F5CC5"/>
    <w:rsid w:val="00901DA4"/>
    <w:rsid w:val="00904071"/>
    <w:rsid w:val="00922A60"/>
    <w:rsid w:val="0092507F"/>
    <w:rsid w:val="00926D86"/>
    <w:rsid w:val="00927C63"/>
    <w:rsid w:val="00932F50"/>
    <w:rsid w:val="00945EAD"/>
    <w:rsid w:val="0094637B"/>
    <w:rsid w:val="00947F0F"/>
    <w:rsid w:val="00947FE1"/>
    <w:rsid w:val="0095091E"/>
    <w:rsid w:val="00955A78"/>
    <w:rsid w:val="00966C74"/>
    <w:rsid w:val="00973B09"/>
    <w:rsid w:val="00986F3F"/>
    <w:rsid w:val="00987BC4"/>
    <w:rsid w:val="00991613"/>
    <w:rsid w:val="009921B8"/>
    <w:rsid w:val="009925D5"/>
    <w:rsid w:val="0099515C"/>
    <w:rsid w:val="009975B6"/>
    <w:rsid w:val="009A0742"/>
    <w:rsid w:val="009A53AB"/>
    <w:rsid w:val="009A6621"/>
    <w:rsid w:val="009A66FF"/>
    <w:rsid w:val="009A6AD0"/>
    <w:rsid w:val="009A7375"/>
    <w:rsid w:val="009A7E63"/>
    <w:rsid w:val="009B1C41"/>
    <w:rsid w:val="009B6611"/>
    <w:rsid w:val="009B6913"/>
    <w:rsid w:val="009C12CE"/>
    <w:rsid w:val="009C1773"/>
    <w:rsid w:val="009D1110"/>
    <w:rsid w:val="009D1193"/>
    <w:rsid w:val="009D18DA"/>
    <w:rsid w:val="009D4984"/>
    <w:rsid w:val="009D6901"/>
    <w:rsid w:val="009E4188"/>
    <w:rsid w:val="009E5464"/>
    <w:rsid w:val="009F031E"/>
    <w:rsid w:val="009F4E19"/>
    <w:rsid w:val="009F67ED"/>
    <w:rsid w:val="009F707F"/>
    <w:rsid w:val="00A07662"/>
    <w:rsid w:val="00A12655"/>
    <w:rsid w:val="00A14422"/>
    <w:rsid w:val="00A148A8"/>
    <w:rsid w:val="00A21B71"/>
    <w:rsid w:val="00A22769"/>
    <w:rsid w:val="00A25111"/>
    <w:rsid w:val="00A25992"/>
    <w:rsid w:val="00A3125D"/>
    <w:rsid w:val="00A330C7"/>
    <w:rsid w:val="00A3439E"/>
    <w:rsid w:val="00A35D0B"/>
    <w:rsid w:val="00A37F9E"/>
    <w:rsid w:val="00A40085"/>
    <w:rsid w:val="00A45C3D"/>
    <w:rsid w:val="00A47DF6"/>
    <w:rsid w:val="00A523B5"/>
    <w:rsid w:val="00A5250D"/>
    <w:rsid w:val="00A60E11"/>
    <w:rsid w:val="00A637D7"/>
    <w:rsid w:val="00A63D35"/>
    <w:rsid w:val="00A72927"/>
    <w:rsid w:val="00A811F8"/>
    <w:rsid w:val="00A835AB"/>
    <w:rsid w:val="00A9231C"/>
    <w:rsid w:val="00A94B2B"/>
    <w:rsid w:val="00A95C67"/>
    <w:rsid w:val="00A968C4"/>
    <w:rsid w:val="00AA2532"/>
    <w:rsid w:val="00AA2FF0"/>
    <w:rsid w:val="00AA3B0D"/>
    <w:rsid w:val="00AA702D"/>
    <w:rsid w:val="00AA7BBD"/>
    <w:rsid w:val="00AC6C14"/>
    <w:rsid w:val="00AC7363"/>
    <w:rsid w:val="00AD2619"/>
    <w:rsid w:val="00AE1F88"/>
    <w:rsid w:val="00AE20AD"/>
    <w:rsid w:val="00AE361F"/>
    <w:rsid w:val="00AE5370"/>
    <w:rsid w:val="00AE76C4"/>
    <w:rsid w:val="00AF1A52"/>
    <w:rsid w:val="00AF2423"/>
    <w:rsid w:val="00AF5476"/>
    <w:rsid w:val="00B0508C"/>
    <w:rsid w:val="00B122D3"/>
    <w:rsid w:val="00B12499"/>
    <w:rsid w:val="00B247A9"/>
    <w:rsid w:val="00B30368"/>
    <w:rsid w:val="00B34076"/>
    <w:rsid w:val="00B34732"/>
    <w:rsid w:val="00B435B5"/>
    <w:rsid w:val="00B4508E"/>
    <w:rsid w:val="00B471F7"/>
    <w:rsid w:val="00B565D8"/>
    <w:rsid w:val="00B5779A"/>
    <w:rsid w:val="00B61C25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3203"/>
    <w:rsid w:val="00B83ADD"/>
    <w:rsid w:val="00B853F9"/>
    <w:rsid w:val="00B87125"/>
    <w:rsid w:val="00B92231"/>
    <w:rsid w:val="00B933DA"/>
    <w:rsid w:val="00B97A47"/>
    <w:rsid w:val="00BA1D11"/>
    <w:rsid w:val="00BA2CE6"/>
    <w:rsid w:val="00BA5650"/>
    <w:rsid w:val="00BA6BA1"/>
    <w:rsid w:val="00BB018B"/>
    <w:rsid w:val="00BB1451"/>
    <w:rsid w:val="00BB1F05"/>
    <w:rsid w:val="00BB46A9"/>
    <w:rsid w:val="00BB4CCE"/>
    <w:rsid w:val="00BB6F0C"/>
    <w:rsid w:val="00BC0A77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A59"/>
    <w:rsid w:val="00BE06EB"/>
    <w:rsid w:val="00BE2FFB"/>
    <w:rsid w:val="00BF0C68"/>
    <w:rsid w:val="00BF68C7"/>
    <w:rsid w:val="00BF74A6"/>
    <w:rsid w:val="00BF7B10"/>
    <w:rsid w:val="00C00194"/>
    <w:rsid w:val="00C003CF"/>
    <w:rsid w:val="00C047FF"/>
    <w:rsid w:val="00C14973"/>
    <w:rsid w:val="00C15C45"/>
    <w:rsid w:val="00C1602C"/>
    <w:rsid w:val="00C1643D"/>
    <w:rsid w:val="00C206A2"/>
    <w:rsid w:val="00C22226"/>
    <w:rsid w:val="00C261A9"/>
    <w:rsid w:val="00C321BE"/>
    <w:rsid w:val="00C40171"/>
    <w:rsid w:val="00C40565"/>
    <w:rsid w:val="00C42793"/>
    <w:rsid w:val="00C47362"/>
    <w:rsid w:val="00C50772"/>
    <w:rsid w:val="00C52041"/>
    <w:rsid w:val="00C552AE"/>
    <w:rsid w:val="00C57057"/>
    <w:rsid w:val="00C601ED"/>
    <w:rsid w:val="00C6245B"/>
    <w:rsid w:val="00C65FF5"/>
    <w:rsid w:val="00C662BE"/>
    <w:rsid w:val="00C72357"/>
    <w:rsid w:val="00C7624A"/>
    <w:rsid w:val="00C8234D"/>
    <w:rsid w:val="00C86484"/>
    <w:rsid w:val="00C87048"/>
    <w:rsid w:val="00C87E3E"/>
    <w:rsid w:val="00CB0238"/>
    <w:rsid w:val="00CB20FF"/>
    <w:rsid w:val="00CB4AAA"/>
    <w:rsid w:val="00CB50AF"/>
    <w:rsid w:val="00CB5577"/>
    <w:rsid w:val="00CD2D7A"/>
    <w:rsid w:val="00CD3AF6"/>
    <w:rsid w:val="00CD4CE6"/>
    <w:rsid w:val="00CE42A9"/>
    <w:rsid w:val="00CE5A5C"/>
    <w:rsid w:val="00D07578"/>
    <w:rsid w:val="00D10502"/>
    <w:rsid w:val="00D10E03"/>
    <w:rsid w:val="00D139F4"/>
    <w:rsid w:val="00D14259"/>
    <w:rsid w:val="00D147D5"/>
    <w:rsid w:val="00D17787"/>
    <w:rsid w:val="00D235B7"/>
    <w:rsid w:val="00D253A6"/>
    <w:rsid w:val="00D27113"/>
    <w:rsid w:val="00D31AB7"/>
    <w:rsid w:val="00D349B6"/>
    <w:rsid w:val="00D4109F"/>
    <w:rsid w:val="00D50D23"/>
    <w:rsid w:val="00D512BB"/>
    <w:rsid w:val="00D53571"/>
    <w:rsid w:val="00D7068F"/>
    <w:rsid w:val="00D77EBD"/>
    <w:rsid w:val="00D837CF"/>
    <w:rsid w:val="00D84B31"/>
    <w:rsid w:val="00D87431"/>
    <w:rsid w:val="00D9252A"/>
    <w:rsid w:val="00DA3B1A"/>
    <w:rsid w:val="00DB4339"/>
    <w:rsid w:val="00DC4074"/>
    <w:rsid w:val="00DC54AF"/>
    <w:rsid w:val="00DC6078"/>
    <w:rsid w:val="00DC79AD"/>
    <w:rsid w:val="00DD07B3"/>
    <w:rsid w:val="00DD2075"/>
    <w:rsid w:val="00DD4BC4"/>
    <w:rsid w:val="00DD690C"/>
    <w:rsid w:val="00DD6CEA"/>
    <w:rsid w:val="00DD73B4"/>
    <w:rsid w:val="00DD788F"/>
    <w:rsid w:val="00DE01D4"/>
    <w:rsid w:val="00DE169B"/>
    <w:rsid w:val="00DF015B"/>
    <w:rsid w:val="00DF2281"/>
    <w:rsid w:val="00DF2868"/>
    <w:rsid w:val="00DF2937"/>
    <w:rsid w:val="00DF3C20"/>
    <w:rsid w:val="00DF79C5"/>
    <w:rsid w:val="00DF7B22"/>
    <w:rsid w:val="00E03063"/>
    <w:rsid w:val="00E04B65"/>
    <w:rsid w:val="00E12759"/>
    <w:rsid w:val="00E13B78"/>
    <w:rsid w:val="00E21C70"/>
    <w:rsid w:val="00E22D3E"/>
    <w:rsid w:val="00E272E2"/>
    <w:rsid w:val="00E27B6A"/>
    <w:rsid w:val="00E30E33"/>
    <w:rsid w:val="00E31841"/>
    <w:rsid w:val="00E31D24"/>
    <w:rsid w:val="00E40B5D"/>
    <w:rsid w:val="00E4313A"/>
    <w:rsid w:val="00E54420"/>
    <w:rsid w:val="00E54CE5"/>
    <w:rsid w:val="00E557A0"/>
    <w:rsid w:val="00E654B8"/>
    <w:rsid w:val="00E70676"/>
    <w:rsid w:val="00E71466"/>
    <w:rsid w:val="00E73DC5"/>
    <w:rsid w:val="00E82F2C"/>
    <w:rsid w:val="00E83BDA"/>
    <w:rsid w:val="00E90E1C"/>
    <w:rsid w:val="00E92885"/>
    <w:rsid w:val="00E97B28"/>
    <w:rsid w:val="00EA3624"/>
    <w:rsid w:val="00EB1D97"/>
    <w:rsid w:val="00ED621E"/>
    <w:rsid w:val="00ED6316"/>
    <w:rsid w:val="00EF4611"/>
    <w:rsid w:val="00EF6435"/>
    <w:rsid w:val="00F025AA"/>
    <w:rsid w:val="00F05732"/>
    <w:rsid w:val="00F05CB3"/>
    <w:rsid w:val="00F10F6B"/>
    <w:rsid w:val="00F20945"/>
    <w:rsid w:val="00F23697"/>
    <w:rsid w:val="00F26844"/>
    <w:rsid w:val="00F3161C"/>
    <w:rsid w:val="00F36BB7"/>
    <w:rsid w:val="00F3730B"/>
    <w:rsid w:val="00F3752C"/>
    <w:rsid w:val="00F43B9B"/>
    <w:rsid w:val="00F500EC"/>
    <w:rsid w:val="00F50611"/>
    <w:rsid w:val="00F541C9"/>
    <w:rsid w:val="00F56A65"/>
    <w:rsid w:val="00F642E1"/>
    <w:rsid w:val="00F7238A"/>
    <w:rsid w:val="00F74541"/>
    <w:rsid w:val="00F87EAA"/>
    <w:rsid w:val="00F9236B"/>
    <w:rsid w:val="00F92B25"/>
    <w:rsid w:val="00F9303C"/>
    <w:rsid w:val="00F96B12"/>
    <w:rsid w:val="00FA2D67"/>
    <w:rsid w:val="00FA7DB4"/>
    <w:rsid w:val="00FB2EE9"/>
    <w:rsid w:val="00FB3809"/>
    <w:rsid w:val="00FC07FC"/>
    <w:rsid w:val="00FC59D6"/>
    <w:rsid w:val="00FC6ED8"/>
    <w:rsid w:val="00FD3BF6"/>
    <w:rsid w:val="00FD6CAB"/>
    <w:rsid w:val="00FD6D39"/>
    <w:rsid w:val="00FE0915"/>
    <w:rsid w:val="00FE3951"/>
    <w:rsid w:val="00FE4DA2"/>
    <w:rsid w:val="00FE6B6C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40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ec2-user@ec2-xx-xx-xx-xx.ap-south-1.compute.amazonaws.com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hub.docker.com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BF62B3C-BA68-45C7-8DE3-C033B09B5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9</Pages>
  <Words>1129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2020-04-06T03:00:00Z</dcterms:created>
  <dcterms:modified xsi:type="dcterms:W3CDTF">2020-04-06T03:00:00Z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